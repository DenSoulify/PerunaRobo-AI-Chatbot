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D6E1" w14:textId="77777777" w:rsidR="00E74C15" w:rsidRDefault="00E74C15">
      <w:pPr>
        <w:jc w:val="both"/>
        <w:rPr>
          <w:sz w:val="22"/>
        </w:rPr>
      </w:pPr>
    </w:p>
    <w:p w14:paraId="430B4264" w14:textId="77777777" w:rsidR="001D3754" w:rsidRDefault="001D3754">
      <w:pPr>
        <w:jc w:val="both"/>
        <w:rPr>
          <w:sz w:val="22"/>
        </w:rPr>
      </w:pPr>
    </w:p>
    <w:p w14:paraId="21FEE034" w14:textId="77777777" w:rsidR="001D3754" w:rsidRDefault="001D3754">
      <w:pPr>
        <w:jc w:val="both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4F552A27" w14:textId="77777777" w:rsidR="001545C6" w:rsidRPr="001545C6" w:rsidRDefault="001545C6" w:rsidP="001545C6">
      <w:pPr>
        <w:ind w:left="2552" w:hanging="2552"/>
        <w:jc w:val="both"/>
      </w:pPr>
      <w:r w:rsidRPr="001545C6">
        <w:t xml:space="preserve">PROJEKTIRAPORTTI JA KÄYTTÖOHJE: </w:t>
      </w:r>
      <w:proofErr w:type="spellStart"/>
      <w:r w:rsidRPr="001545C6">
        <w:t>PerunaRobo-Chatbot</w:t>
      </w:r>
      <w:proofErr w:type="spellEnd"/>
    </w:p>
    <w:p w14:paraId="113EECBE" w14:textId="77777777" w:rsidR="001545C6" w:rsidRPr="001545C6" w:rsidRDefault="001545C6" w:rsidP="001545C6">
      <w:pPr>
        <w:ind w:left="2552" w:hanging="2552"/>
        <w:jc w:val="both"/>
      </w:pPr>
      <w:r w:rsidRPr="001545C6">
        <w:t>1. Johdanto</w:t>
      </w:r>
    </w:p>
    <w:p w14:paraId="360CEEF2" w14:textId="77777777" w:rsidR="001545C6" w:rsidRPr="001545C6" w:rsidRDefault="001545C6" w:rsidP="001545C6">
      <w:pPr>
        <w:ind w:left="2552"/>
        <w:jc w:val="both"/>
      </w:pPr>
      <w:r w:rsidRPr="001545C6">
        <w:t xml:space="preserve">Projektin tavoitteena oli kehittää Python-pohjainen </w:t>
      </w:r>
      <w:proofErr w:type="spellStart"/>
      <w:r w:rsidRPr="001545C6">
        <w:t>chatbot</w:t>
      </w:r>
      <w:proofErr w:type="spellEnd"/>
      <w:r w:rsidRPr="001545C6">
        <w:t>, joka auttaa käyttäjiä perunoiden kasvattamiseen liittyvissä kysymyksissä. Sovellus hyödyntää luonnollisen kielen käsittelyä (NLP) ja graafista käyttöliittymää tarjotakseen interaktiivisen ja helppokäyttöisen kokemuksen.</w:t>
      </w:r>
    </w:p>
    <w:p w14:paraId="29377D0D" w14:textId="77777777" w:rsidR="001545C6" w:rsidRPr="001545C6" w:rsidRDefault="001545C6" w:rsidP="001545C6">
      <w:pPr>
        <w:ind w:left="2552" w:hanging="2552"/>
        <w:jc w:val="both"/>
      </w:pPr>
      <w:r w:rsidRPr="001545C6">
        <w:t>2. Tekninen toteutus</w:t>
      </w:r>
    </w:p>
    <w:p w14:paraId="50C52BF8" w14:textId="77777777" w:rsidR="001545C6" w:rsidRPr="001545C6" w:rsidRDefault="001545C6" w:rsidP="001545C6">
      <w:pPr>
        <w:ind w:left="2552"/>
        <w:jc w:val="both"/>
      </w:pPr>
      <w:r w:rsidRPr="001545C6">
        <w:t>Ohjelmisto on rakennettu Python-kielellä ja se hyödyntää seuraavia kirjastoja:</w:t>
      </w:r>
    </w:p>
    <w:p w14:paraId="3734B78A" w14:textId="77777777" w:rsidR="001545C6" w:rsidRPr="001545C6" w:rsidRDefault="001545C6" w:rsidP="001545C6">
      <w:pPr>
        <w:numPr>
          <w:ilvl w:val="0"/>
          <w:numId w:val="8"/>
        </w:numPr>
        <w:tabs>
          <w:tab w:val="clear" w:pos="2912"/>
          <w:tab w:val="num" w:pos="720"/>
        </w:tabs>
        <w:jc w:val="both"/>
      </w:pPr>
      <w:proofErr w:type="spellStart"/>
      <w:r w:rsidRPr="001545C6">
        <w:t>Tkinter</w:t>
      </w:r>
      <w:proofErr w:type="spellEnd"/>
      <w:r w:rsidRPr="001545C6">
        <w:t>: Graafisen käyttöliittymän (GUI) rakentamiseen.</w:t>
      </w:r>
    </w:p>
    <w:p w14:paraId="7C71F8EE" w14:textId="77777777" w:rsidR="001545C6" w:rsidRPr="001545C6" w:rsidRDefault="001545C6" w:rsidP="001545C6">
      <w:pPr>
        <w:numPr>
          <w:ilvl w:val="0"/>
          <w:numId w:val="8"/>
        </w:numPr>
        <w:tabs>
          <w:tab w:val="clear" w:pos="2912"/>
          <w:tab w:val="num" w:pos="720"/>
        </w:tabs>
        <w:jc w:val="both"/>
      </w:pPr>
      <w:proofErr w:type="spellStart"/>
      <w:r w:rsidRPr="001545C6">
        <w:t>Scikit-learn</w:t>
      </w:r>
      <w:proofErr w:type="spellEnd"/>
      <w:r w:rsidRPr="001545C6">
        <w:t xml:space="preserve"> (</w:t>
      </w:r>
      <w:proofErr w:type="spellStart"/>
      <w:r w:rsidRPr="001545C6">
        <w:t>TfidfVectorizer</w:t>
      </w:r>
      <w:proofErr w:type="spellEnd"/>
      <w:r w:rsidRPr="001545C6">
        <w:t xml:space="preserve"> &amp; </w:t>
      </w:r>
      <w:proofErr w:type="spellStart"/>
      <w:r w:rsidRPr="001545C6">
        <w:t>Cosine</w:t>
      </w:r>
      <w:proofErr w:type="spellEnd"/>
      <w:r w:rsidRPr="001545C6">
        <w:t xml:space="preserve"> </w:t>
      </w:r>
      <w:proofErr w:type="spellStart"/>
      <w:r w:rsidRPr="001545C6">
        <w:t>Similarity</w:t>
      </w:r>
      <w:proofErr w:type="spellEnd"/>
      <w:r w:rsidRPr="001545C6">
        <w:t>): Käyttäjän syötteen ymmärtämiseen ja parhaan vastauksen etsimiseen matemaattisesti.</w:t>
      </w:r>
    </w:p>
    <w:p w14:paraId="3B67AD76" w14:textId="77777777" w:rsidR="001545C6" w:rsidRPr="001545C6" w:rsidRDefault="001545C6" w:rsidP="001545C6">
      <w:pPr>
        <w:numPr>
          <w:ilvl w:val="0"/>
          <w:numId w:val="8"/>
        </w:numPr>
        <w:tabs>
          <w:tab w:val="clear" w:pos="2912"/>
          <w:tab w:val="num" w:pos="720"/>
        </w:tabs>
        <w:jc w:val="both"/>
      </w:pPr>
      <w:r w:rsidRPr="001545C6">
        <w:t>NLTK: Tekstin esikäsittelyyn.</w:t>
      </w:r>
    </w:p>
    <w:p w14:paraId="13764A08" w14:textId="77777777" w:rsidR="001545C6" w:rsidRPr="001545C6" w:rsidRDefault="001545C6" w:rsidP="001545C6">
      <w:pPr>
        <w:numPr>
          <w:ilvl w:val="0"/>
          <w:numId w:val="8"/>
        </w:numPr>
        <w:tabs>
          <w:tab w:val="clear" w:pos="2912"/>
          <w:tab w:val="num" w:pos="720"/>
        </w:tabs>
        <w:jc w:val="both"/>
      </w:pPr>
      <w:r w:rsidRPr="001545C6">
        <w:t>JSON: Keskustelulogiikan ja tietokannan (</w:t>
      </w:r>
      <w:proofErr w:type="spellStart"/>
      <w:r w:rsidRPr="001545C6">
        <w:t>intents</w:t>
      </w:r>
      <w:proofErr w:type="spellEnd"/>
      <w:r w:rsidRPr="001545C6">
        <w:t>) hallintaan.</w:t>
      </w:r>
    </w:p>
    <w:p w14:paraId="3C02D74B" w14:textId="77777777" w:rsidR="001545C6" w:rsidRPr="001545C6" w:rsidRDefault="001545C6" w:rsidP="001545C6">
      <w:pPr>
        <w:ind w:left="2552" w:hanging="2552"/>
        <w:jc w:val="both"/>
      </w:pPr>
      <w:r w:rsidRPr="001545C6">
        <w:t>Älykäs vastauslogiikka</w:t>
      </w:r>
    </w:p>
    <w:p w14:paraId="540A2F89" w14:textId="77777777" w:rsidR="001545C6" w:rsidRPr="001545C6" w:rsidRDefault="001545C6" w:rsidP="001545C6">
      <w:pPr>
        <w:ind w:left="2552"/>
        <w:jc w:val="both"/>
      </w:pPr>
      <w:r w:rsidRPr="001545C6">
        <w:t xml:space="preserve">Sovelluksessa käytetään merkkitason </w:t>
      </w:r>
      <w:proofErr w:type="spellStart"/>
      <w:r w:rsidRPr="001545C6">
        <w:t>TfidfVectorizer</w:t>
      </w:r>
      <w:proofErr w:type="spellEnd"/>
      <w:r w:rsidRPr="001545C6">
        <w:t>-analyysia (n-</w:t>
      </w:r>
      <w:proofErr w:type="spellStart"/>
      <w:r w:rsidRPr="001545C6">
        <w:t>grams</w:t>
      </w:r>
      <w:proofErr w:type="spellEnd"/>
      <w:r w:rsidRPr="001545C6">
        <w:t xml:space="preserve"> 2–5). Tämä on ratkaiseva valinta suomen kielen kannalta:</w:t>
      </w:r>
    </w:p>
    <w:p w14:paraId="25CE8C10" w14:textId="77777777" w:rsidR="001545C6" w:rsidRPr="001545C6" w:rsidRDefault="001545C6" w:rsidP="001545C6">
      <w:pPr>
        <w:numPr>
          <w:ilvl w:val="0"/>
          <w:numId w:val="9"/>
        </w:numPr>
        <w:tabs>
          <w:tab w:val="clear" w:pos="2912"/>
          <w:tab w:val="num" w:pos="720"/>
        </w:tabs>
        <w:jc w:val="both"/>
      </w:pPr>
      <w:r w:rsidRPr="001545C6">
        <w:t xml:space="preserve">Se tunnistaa sanarungot (esim. </w:t>
      </w:r>
      <w:proofErr w:type="spellStart"/>
      <w:r w:rsidRPr="001545C6">
        <w:rPr>
          <w:i/>
          <w:iCs/>
        </w:rPr>
        <w:t>perun-</w:t>
      </w:r>
      <w:proofErr w:type="spellEnd"/>
      <w:r w:rsidRPr="001545C6">
        <w:t>) ja yhdistää ne oikeaan aiheeseen, vaikka käyttäjä käyttäisi eri taivutusmuotoja (</w:t>
      </w:r>
      <w:r w:rsidRPr="001545C6">
        <w:rPr>
          <w:i/>
          <w:iCs/>
        </w:rPr>
        <w:t>perunaa, perunoiden, perunaksi</w:t>
      </w:r>
      <w:r w:rsidRPr="001545C6">
        <w:t>).</w:t>
      </w:r>
    </w:p>
    <w:p w14:paraId="7FE00DDC" w14:textId="77777777" w:rsidR="001545C6" w:rsidRPr="001545C6" w:rsidRDefault="001545C6" w:rsidP="001545C6">
      <w:pPr>
        <w:numPr>
          <w:ilvl w:val="0"/>
          <w:numId w:val="9"/>
        </w:numPr>
        <w:tabs>
          <w:tab w:val="clear" w:pos="2912"/>
          <w:tab w:val="num" w:pos="720"/>
        </w:tabs>
        <w:jc w:val="both"/>
      </w:pPr>
      <w:proofErr w:type="spellStart"/>
      <w:r w:rsidRPr="001545C6">
        <w:t>Cosine</w:t>
      </w:r>
      <w:proofErr w:type="spellEnd"/>
      <w:r w:rsidRPr="001545C6">
        <w:t xml:space="preserve"> </w:t>
      </w:r>
      <w:proofErr w:type="spellStart"/>
      <w:r w:rsidRPr="001545C6">
        <w:t>Similarity</w:t>
      </w:r>
      <w:proofErr w:type="spellEnd"/>
      <w:r w:rsidRPr="001545C6">
        <w:t xml:space="preserve"> laskee matemaattisen etäisyyden käyttäjän kysymyksen ja valmiiden mallien välillä. Jos samankaltaisuus ylittää kynnysarvon (0.12), botti vastaa.</w:t>
      </w:r>
    </w:p>
    <w:p w14:paraId="5180BF23" w14:textId="2B2130EE" w:rsidR="001545C6" w:rsidRPr="001545C6" w:rsidRDefault="001545C6" w:rsidP="001545C6">
      <w:pPr>
        <w:ind w:left="2552" w:hanging="2552"/>
        <w:jc w:val="both"/>
      </w:pPr>
    </w:p>
    <w:p w14:paraId="53317243" w14:textId="77777777" w:rsidR="001545C6" w:rsidRPr="001545C6" w:rsidRDefault="001545C6" w:rsidP="001545C6">
      <w:pPr>
        <w:ind w:left="2552" w:hanging="2552"/>
        <w:jc w:val="both"/>
      </w:pPr>
      <w:r w:rsidRPr="001545C6">
        <w:t>3. Käyttöohjeet</w:t>
      </w:r>
    </w:p>
    <w:p w14:paraId="2AF9584C" w14:textId="77777777" w:rsidR="001545C6" w:rsidRPr="001545C6" w:rsidRDefault="001545C6" w:rsidP="001545C6">
      <w:pPr>
        <w:ind w:left="2552"/>
        <w:jc w:val="both"/>
      </w:pPr>
      <w:r w:rsidRPr="001545C6">
        <w:t>Asennus ja esivalmistelut</w:t>
      </w:r>
    </w:p>
    <w:p w14:paraId="3ABD1AED" w14:textId="77777777" w:rsidR="001545C6" w:rsidRPr="001545C6" w:rsidRDefault="001545C6" w:rsidP="001545C6">
      <w:pPr>
        <w:numPr>
          <w:ilvl w:val="0"/>
          <w:numId w:val="10"/>
        </w:numPr>
        <w:tabs>
          <w:tab w:val="clear" w:pos="2912"/>
          <w:tab w:val="num" w:pos="720"/>
        </w:tabs>
        <w:jc w:val="both"/>
      </w:pPr>
      <w:r w:rsidRPr="001545C6">
        <w:t>Varmista, että tietokoneellesi on asennettu Python 3.x.</w:t>
      </w:r>
    </w:p>
    <w:p w14:paraId="03BEBC3C" w14:textId="77777777" w:rsidR="001545C6" w:rsidRPr="001545C6" w:rsidRDefault="001545C6" w:rsidP="001545C6">
      <w:pPr>
        <w:numPr>
          <w:ilvl w:val="0"/>
          <w:numId w:val="10"/>
        </w:numPr>
        <w:tabs>
          <w:tab w:val="clear" w:pos="2912"/>
          <w:tab w:val="num" w:pos="720"/>
        </w:tabs>
        <w:jc w:val="both"/>
      </w:pPr>
      <w:r w:rsidRPr="001545C6">
        <w:t>Asenna tarvittavat kirjastot komentoriviltä:</w:t>
      </w:r>
    </w:p>
    <w:p w14:paraId="0E53F7F6" w14:textId="77777777" w:rsidR="001545C6" w:rsidRPr="001545C6" w:rsidRDefault="001545C6" w:rsidP="001545C6">
      <w:pPr>
        <w:ind w:left="2912"/>
        <w:jc w:val="both"/>
      </w:pPr>
    </w:p>
    <w:p w14:paraId="4747FDDF" w14:textId="77777777" w:rsidR="001545C6" w:rsidRPr="001545C6" w:rsidRDefault="001545C6" w:rsidP="001545C6">
      <w:pPr>
        <w:ind w:left="2552"/>
        <w:jc w:val="both"/>
      </w:pPr>
      <w:proofErr w:type="spellStart"/>
      <w:r w:rsidRPr="001545C6">
        <w:t>Bash</w:t>
      </w:r>
      <w:proofErr w:type="spellEnd"/>
    </w:p>
    <w:p w14:paraId="2FE33711" w14:textId="77777777" w:rsidR="001545C6" w:rsidRDefault="001545C6" w:rsidP="001545C6">
      <w:pPr>
        <w:ind w:left="2552"/>
        <w:jc w:val="both"/>
      </w:pPr>
      <w:proofErr w:type="spellStart"/>
      <w:r w:rsidRPr="001545C6">
        <w:t>pip</w:t>
      </w:r>
      <w:proofErr w:type="spellEnd"/>
      <w:r w:rsidRPr="001545C6">
        <w:t xml:space="preserve"> </w:t>
      </w:r>
      <w:proofErr w:type="spellStart"/>
      <w:r w:rsidRPr="001545C6">
        <w:t>install</w:t>
      </w:r>
      <w:proofErr w:type="spellEnd"/>
      <w:r w:rsidRPr="001545C6">
        <w:t xml:space="preserve"> </w:t>
      </w:r>
      <w:proofErr w:type="spellStart"/>
      <w:r w:rsidRPr="001545C6">
        <w:t>nltk</w:t>
      </w:r>
      <w:proofErr w:type="spellEnd"/>
      <w:r w:rsidRPr="001545C6">
        <w:t xml:space="preserve"> </w:t>
      </w:r>
      <w:proofErr w:type="spellStart"/>
      <w:r w:rsidRPr="001545C6">
        <w:t>scikit-learn</w:t>
      </w:r>
      <w:proofErr w:type="spellEnd"/>
    </w:p>
    <w:p w14:paraId="4F5DF7DC" w14:textId="77777777" w:rsidR="001545C6" w:rsidRDefault="001545C6" w:rsidP="001545C6">
      <w:pPr>
        <w:ind w:left="2552"/>
        <w:jc w:val="both"/>
      </w:pPr>
    </w:p>
    <w:p w14:paraId="4418E26E" w14:textId="1DB74774" w:rsidR="001545C6" w:rsidRPr="001545C6" w:rsidRDefault="001545C6" w:rsidP="001545C6">
      <w:pPr>
        <w:ind w:left="2552"/>
        <w:jc w:val="both"/>
      </w:pPr>
      <w:r>
        <w:t xml:space="preserve">Tai vaihtoehtoisesti asenna paketit </w:t>
      </w:r>
      <w:proofErr w:type="spellStart"/>
      <w:r>
        <w:t>package</w:t>
      </w:r>
      <w:proofErr w:type="spellEnd"/>
      <w:r>
        <w:t xml:space="preserve"> managerilla</w:t>
      </w:r>
    </w:p>
    <w:p w14:paraId="5CC55B6D" w14:textId="77777777" w:rsidR="001545C6" w:rsidRPr="001545C6" w:rsidRDefault="001545C6" w:rsidP="001545C6">
      <w:pPr>
        <w:ind w:left="2552"/>
        <w:jc w:val="both"/>
      </w:pPr>
    </w:p>
    <w:p w14:paraId="3AC465F6" w14:textId="77777777" w:rsidR="001545C6" w:rsidRPr="001545C6" w:rsidRDefault="001545C6" w:rsidP="001545C6">
      <w:pPr>
        <w:numPr>
          <w:ilvl w:val="0"/>
          <w:numId w:val="10"/>
        </w:numPr>
        <w:tabs>
          <w:tab w:val="clear" w:pos="2912"/>
          <w:tab w:val="num" w:pos="720"/>
        </w:tabs>
        <w:jc w:val="both"/>
      </w:pPr>
      <w:r w:rsidRPr="001545C6">
        <w:t>Varmista, että samassa kansiossa on kaksi tiedostoa:</w:t>
      </w:r>
    </w:p>
    <w:p w14:paraId="1B885F98" w14:textId="3DD62552" w:rsidR="001545C6" w:rsidRPr="001545C6" w:rsidRDefault="001545C6" w:rsidP="001545C6">
      <w:pPr>
        <w:numPr>
          <w:ilvl w:val="1"/>
          <w:numId w:val="10"/>
        </w:numPr>
        <w:tabs>
          <w:tab w:val="clear" w:pos="3632"/>
          <w:tab w:val="num" w:pos="1440"/>
        </w:tabs>
        <w:jc w:val="both"/>
      </w:pPr>
      <w:r>
        <w:t>main</w:t>
      </w:r>
      <w:r w:rsidRPr="001545C6">
        <w:t>.py (itse ohjelmakoodi)</w:t>
      </w:r>
    </w:p>
    <w:p w14:paraId="59C7F9CC" w14:textId="77777777" w:rsidR="001545C6" w:rsidRPr="001545C6" w:rsidRDefault="001545C6" w:rsidP="001545C6">
      <w:pPr>
        <w:numPr>
          <w:ilvl w:val="1"/>
          <w:numId w:val="10"/>
        </w:numPr>
        <w:tabs>
          <w:tab w:val="clear" w:pos="3632"/>
          <w:tab w:val="num" w:pos="1440"/>
        </w:tabs>
        <w:jc w:val="both"/>
      </w:pPr>
      <w:proofErr w:type="spellStart"/>
      <w:proofErr w:type="gramStart"/>
      <w:r w:rsidRPr="001545C6">
        <w:t>intents.json</w:t>
      </w:r>
      <w:proofErr w:type="spellEnd"/>
      <w:proofErr w:type="gramEnd"/>
      <w:r w:rsidRPr="001545C6">
        <w:t xml:space="preserve"> (keskustelutiedosto)</w:t>
      </w:r>
    </w:p>
    <w:p w14:paraId="3AF1B38F" w14:textId="77777777" w:rsidR="001545C6" w:rsidRPr="001545C6" w:rsidRDefault="001545C6" w:rsidP="001545C6">
      <w:pPr>
        <w:jc w:val="both"/>
      </w:pPr>
    </w:p>
    <w:p w14:paraId="67C6EE0F" w14:textId="77777777" w:rsidR="001545C6" w:rsidRPr="001545C6" w:rsidRDefault="001545C6" w:rsidP="001545C6">
      <w:pPr>
        <w:ind w:left="2552"/>
        <w:jc w:val="both"/>
      </w:pPr>
      <w:r w:rsidRPr="001545C6">
        <w:t>Ohjelman käynnistys</w:t>
      </w:r>
    </w:p>
    <w:p w14:paraId="55A7A551" w14:textId="3C710CB8" w:rsidR="001545C6" w:rsidRPr="001545C6" w:rsidRDefault="001545C6" w:rsidP="001545C6">
      <w:pPr>
        <w:numPr>
          <w:ilvl w:val="0"/>
          <w:numId w:val="11"/>
        </w:numPr>
        <w:tabs>
          <w:tab w:val="clear" w:pos="2912"/>
          <w:tab w:val="num" w:pos="720"/>
        </w:tabs>
        <w:jc w:val="both"/>
      </w:pPr>
      <w:r w:rsidRPr="001545C6">
        <w:t>Aja ohjelma komennolla: python</w:t>
      </w:r>
      <w:r>
        <w:t xml:space="preserve"> main</w:t>
      </w:r>
      <w:r w:rsidRPr="001545C6">
        <w:t>.py.</w:t>
      </w:r>
    </w:p>
    <w:p w14:paraId="1B7DF589" w14:textId="496E7AE9" w:rsidR="001545C6" w:rsidRDefault="001545C6" w:rsidP="001545C6">
      <w:pPr>
        <w:numPr>
          <w:ilvl w:val="0"/>
          <w:numId w:val="11"/>
        </w:numPr>
        <w:tabs>
          <w:tab w:val="clear" w:pos="2912"/>
          <w:tab w:val="num" w:pos="720"/>
        </w:tabs>
        <w:jc w:val="both"/>
      </w:pPr>
      <w:r w:rsidRPr="001545C6">
        <w:t>Ruudulle avautuu "</w:t>
      </w:r>
      <w:proofErr w:type="spellStart"/>
      <w:r w:rsidRPr="001545C6">
        <w:t>PerunaRobo</w:t>
      </w:r>
      <w:proofErr w:type="spellEnd"/>
      <w:r w:rsidRPr="001545C6">
        <w:t>" -ikkuna.</w:t>
      </w:r>
    </w:p>
    <w:p w14:paraId="5294CB5F" w14:textId="77777777" w:rsidR="001545C6" w:rsidRPr="001545C6" w:rsidRDefault="001545C6" w:rsidP="001545C6">
      <w:pPr>
        <w:ind w:left="2912"/>
        <w:jc w:val="both"/>
      </w:pPr>
    </w:p>
    <w:p w14:paraId="4A414BD4" w14:textId="77777777" w:rsidR="001545C6" w:rsidRPr="001545C6" w:rsidRDefault="001545C6" w:rsidP="001545C6">
      <w:pPr>
        <w:ind w:left="2552"/>
        <w:jc w:val="both"/>
      </w:pPr>
      <w:r w:rsidRPr="001545C6">
        <w:t>Keskusteleminen</w:t>
      </w:r>
    </w:p>
    <w:p w14:paraId="4606F3A9" w14:textId="77777777" w:rsidR="001545C6" w:rsidRPr="001545C6" w:rsidRDefault="001545C6" w:rsidP="001545C6">
      <w:pPr>
        <w:numPr>
          <w:ilvl w:val="0"/>
          <w:numId w:val="12"/>
        </w:numPr>
        <w:tabs>
          <w:tab w:val="clear" w:pos="2912"/>
          <w:tab w:val="num" w:pos="720"/>
        </w:tabs>
        <w:jc w:val="both"/>
      </w:pPr>
      <w:r w:rsidRPr="001545C6">
        <w:t>Kirjoita kysymyksesi alareunan tekstikenttään ja paina Enter tai klikkaa Lähetä.</w:t>
      </w:r>
    </w:p>
    <w:p w14:paraId="13BE669A" w14:textId="77777777" w:rsidR="001545C6" w:rsidRPr="001545C6" w:rsidRDefault="001545C6" w:rsidP="001545C6">
      <w:pPr>
        <w:numPr>
          <w:ilvl w:val="0"/>
          <w:numId w:val="12"/>
        </w:numPr>
        <w:tabs>
          <w:tab w:val="clear" w:pos="2912"/>
          <w:tab w:val="num" w:pos="720"/>
        </w:tabs>
        <w:jc w:val="both"/>
      </w:pPr>
      <w:r w:rsidRPr="001545C6">
        <w:t>Esimerkkejä kysymyksistä:</w:t>
      </w:r>
    </w:p>
    <w:p w14:paraId="0A72CB02" w14:textId="77777777" w:rsidR="001545C6" w:rsidRPr="001545C6" w:rsidRDefault="001545C6" w:rsidP="001545C6">
      <w:pPr>
        <w:numPr>
          <w:ilvl w:val="1"/>
          <w:numId w:val="12"/>
        </w:numPr>
        <w:tabs>
          <w:tab w:val="clear" w:pos="3632"/>
          <w:tab w:val="num" w:pos="1440"/>
        </w:tabs>
        <w:jc w:val="both"/>
      </w:pPr>
      <w:r w:rsidRPr="001545C6">
        <w:t>"Milloin perunat istutetaan?"</w:t>
      </w:r>
    </w:p>
    <w:p w14:paraId="70E2D3E1" w14:textId="77777777" w:rsidR="001545C6" w:rsidRPr="001545C6" w:rsidRDefault="001545C6" w:rsidP="001545C6">
      <w:pPr>
        <w:numPr>
          <w:ilvl w:val="1"/>
          <w:numId w:val="12"/>
        </w:numPr>
        <w:tabs>
          <w:tab w:val="clear" w:pos="3632"/>
          <w:tab w:val="num" w:pos="1440"/>
        </w:tabs>
        <w:jc w:val="both"/>
      </w:pPr>
      <w:r w:rsidRPr="001545C6">
        <w:t>"Mitä lajikkeita suosittelet?"</w:t>
      </w:r>
    </w:p>
    <w:p w14:paraId="48E75BDE" w14:textId="77777777" w:rsidR="001545C6" w:rsidRPr="001545C6" w:rsidRDefault="001545C6" w:rsidP="001545C6">
      <w:pPr>
        <w:numPr>
          <w:ilvl w:val="1"/>
          <w:numId w:val="12"/>
        </w:numPr>
        <w:tabs>
          <w:tab w:val="clear" w:pos="3632"/>
          <w:tab w:val="num" w:pos="1440"/>
        </w:tabs>
        <w:jc w:val="both"/>
      </w:pPr>
      <w:r w:rsidRPr="001545C6">
        <w:t>"Miksi peruna on vihreä?"</w:t>
      </w:r>
    </w:p>
    <w:p w14:paraId="6EBC3AAC" w14:textId="77777777" w:rsidR="001545C6" w:rsidRPr="001545C6" w:rsidRDefault="001545C6" w:rsidP="001545C6">
      <w:pPr>
        <w:numPr>
          <w:ilvl w:val="0"/>
          <w:numId w:val="12"/>
        </w:numPr>
        <w:tabs>
          <w:tab w:val="clear" w:pos="2912"/>
          <w:tab w:val="num" w:pos="720"/>
        </w:tabs>
        <w:jc w:val="both"/>
      </w:pPr>
      <w:r w:rsidRPr="001545C6">
        <w:lastRenderedPageBreak/>
        <w:t>Jos botti antaa linkin (alkaa https://), voit klikata sitä suoraan chat-ikkunassa avataksesi lisätietoa selaimessa.</w:t>
      </w:r>
    </w:p>
    <w:p w14:paraId="4623CF52" w14:textId="1262ADEB" w:rsidR="001545C6" w:rsidRPr="001545C6" w:rsidRDefault="001545C6" w:rsidP="001545C6">
      <w:pPr>
        <w:ind w:left="2552" w:hanging="2552"/>
        <w:jc w:val="both"/>
      </w:pPr>
    </w:p>
    <w:p w14:paraId="66D559EC" w14:textId="77777777" w:rsidR="001545C6" w:rsidRPr="001545C6" w:rsidRDefault="001545C6" w:rsidP="001545C6">
      <w:pPr>
        <w:ind w:left="2552" w:hanging="2552"/>
        <w:jc w:val="both"/>
      </w:pPr>
      <w:r w:rsidRPr="001545C6">
        <w:t>4. Testaus ja havainnot</w:t>
      </w:r>
    </w:p>
    <w:p w14:paraId="21E7AA79" w14:textId="77777777" w:rsidR="001545C6" w:rsidRDefault="001545C6" w:rsidP="001545C6">
      <w:pPr>
        <w:ind w:left="2552"/>
        <w:jc w:val="both"/>
      </w:pPr>
      <w:r w:rsidRPr="001545C6">
        <w:t xml:space="preserve">Testauksessa huomattiin, että </w:t>
      </w:r>
      <w:proofErr w:type="spellStart"/>
      <w:r w:rsidRPr="001545C6">
        <w:t>chatbot</w:t>
      </w:r>
      <w:proofErr w:type="spellEnd"/>
      <w:r w:rsidRPr="001545C6">
        <w:t xml:space="preserve"> suoriutuu erinomaisesti myös puhekielisistä ilmauksista (esim. </w:t>
      </w:r>
      <w:r w:rsidRPr="001545C6">
        <w:rPr>
          <w:i/>
          <w:iCs/>
        </w:rPr>
        <w:t>"koska ne laitetaan maahan"</w:t>
      </w:r>
      <w:r w:rsidRPr="001545C6">
        <w:t xml:space="preserve"> vs. </w:t>
      </w:r>
      <w:r w:rsidRPr="001545C6">
        <w:rPr>
          <w:i/>
          <w:iCs/>
        </w:rPr>
        <w:t>"istutusaika"</w:t>
      </w:r>
      <w:r w:rsidRPr="001545C6">
        <w:t>).</w:t>
      </w:r>
    </w:p>
    <w:p w14:paraId="742DF161" w14:textId="77777777" w:rsidR="001545C6" w:rsidRPr="001545C6" w:rsidRDefault="001545C6" w:rsidP="001545C6">
      <w:pPr>
        <w:ind w:left="2552"/>
        <w:jc w:val="both"/>
      </w:pPr>
    </w:p>
    <w:p w14:paraId="4F83A179" w14:textId="77777777" w:rsidR="001545C6" w:rsidRPr="001545C6" w:rsidRDefault="001545C6" w:rsidP="001545C6">
      <w:pPr>
        <w:ind w:left="2552"/>
        <w:jc w:val="both"/>
      </w:pPr>
      <w:r w:rsidRPr="001545C6">
        <w:t>Keskeiset havainnot:</w:t>
      </w:r>
    </w:p>
    <w:p w14:paraId="07D67DAC" w14:textId="77777777" w:rsidR="001545C6" w:rsidRPr="001545C6" w:rsidRDefault="001545C6" w:rsidP="001545C6">
      <w:pPr>
        <w:numPr>
          <w:ilvl w:val="0"/>
          <w:numId w:val="13"/>
        </w:numPr>
        <w:tabs>
          <w:tab w:val="clear" w:pos="2912"/>
          <w:tab w:val="num" w:pos="720"/>
        </w:tabs>
        <w:jc w:val="both"/>
      </w:pPr>
      <w:r w:rsidRPr="001545C6">
        <w:t xml:space="preserve">Toimivuus: Merkkitason analyysi korvaa perinteisen </w:t>
      </w:r>
      <w:proofErr w:type="spellStart"/>
      <w:r w:rsidRPr="001545C6">
        <w:t>lemmatisation</w:t>
      </w:r>
      <w:proofErr w:type="spellEnd"/>
      <w:r w:rsidRPr="001545C6">
        <w:t xml:space="preserve"> (perusmuotoon palauttamisen) tarpeen suomen kielellä yllättävän hyvin.</w:t>
      </w:r>
    </w:p>
    <w:p w14:paraId="4A9FD360" w14:textId="77777777" w:rsidR="001545C6" w:rsidRPr="001545C6" w:rsidRDefault="001545C6" w:rsidP="001545C6">
      <w:pPr>
        <w:numPr>
          <w:ilvl w:val="0"/>
          <w:numId w:val="13"/>
        </w:numPr>
        <w:tabs>
          <w:tab w:val="clear" w:pos="2912"/>
          <w:tab w:val="num" w:pos="720"/>
        </w:tabs>
        <w:jc w:val="both"/>
      </w:pPr>
      <w:r w:rsidRPr="001545C6">
        <w:t>Linkit: Linkkien tunnistus ja hiiren muuttuminen "kädeksi" parantavat käyttökokemusta huomattavasti.</w:t>
      </w:r>
    </w:p>
    <w:p w14:paraId="707CE3F0" w14:textId="77777777" w:rsidR="001545C6" w:rsidRDefault="001545C6" w:rsidP="001545C6">
      <w:pPr>
        <w:numPr>
          <w:ilvl w:val="0"/>
          <w:numId w:val="13"/>
        </w:numPr>
        <w:tabs>
          <w:tab w:val="clear" w:pos="2912"/>
          <w:tab w:val="num" w:pos="720"/>
        </w:tabs>
        <w:jc w:val="both"/>
      </w:pPr>
      <w:r w:rsidRPr="001545C6">
        <w:t>Vikasieto: Jos käyttäjä kirjoittaa jotain täysin aiheen ulkopuolelta, botti osaa kohteliaasti kertoa, ettei ymmärtänyt, ja ohjaa takaisin peruna-aiheisiin.</w:t>
      </w:r>
    </w:p>
    <w:p w14:paraId="776F94A8" w14:textId="77777777" w:rsidR="001545C6" w:rsidRPr="001545C6" w:rsidRDefault="001545C6" w:rsidP="001545C6">
      <w:pPr>
        <w:ind w:left="2912"/>
        <w:jc w:val="both"/>
      </w:pPr>
    </w:p>
    <w:p w14:paraId="024154C5" w14:textId="77777777" w:rsidR="001545C6" w:rsidRPr="001545C6" w:rsidRDefault="001545C6" w:rsidP="001545C6">
      <w:pPr>
        <w:ind w:left="2552" w:hanging="2552"/>
        <w:jc w:val="both"/>
      </w:pPr>
      <w:r w:rsidRPr="001545C6">
        <w:t>5. Kehitysehdotukset jatkoon</w:t>
      </w:r>
    </w:p>
    <w:p w14:paraId="1F5DB04F" w14:textId="77777777" w:rsidR="001545C6" w:rsidRDefault="001545C6" w:rsidP="001545C6">
      <w:pPr>
        <w:ind w:left="2552"/>
        <w:jc w:val="both"/>
      </w:pPr>
      <w:r w:rsidRPr="001545C6">
        <w:t>Jatkossa sovellusta voitaisiin kehittää seuraavasti:</w:t>
      </w:r>
    </w:p>
    <w:p w14:paraId="35B23A45" w14:textId="77777777" w:rsidR="001545C6" w:rsidRPr="001545C6" w:rsidRDefault="001545C6" w:rsidP="001545C6">
      <w:pPr>
        <w:ind w:left="2552"/>
        <w:jc w:val="both"/>
      </w:pPr>
    </w:p>
    <w:p w14:paraId="684176A7" w14:textId="77777777" w:rsidR="001545C6" w:rsidRPr="001545C6" w:rsidRDefault="001545C6" w:rsidP="001545C6">
      <w:pPr>
        <w:numPr>
          <w:ilvl w:val="0"/>
          <w:numId w:val="14"/>
        </w:numPr>
        <w:tabs>
          <w:tab w:val="num" w:pos="720"/>
        </w:tabs>
        <w:jc w:val="both"/>
      </w:pPr>
      <w:r w:rsidRPr="001545C6">
        <w:t xml:space="preserve">Datan laajennus: Lisäämällä enemmän </w:t>
      </w:r>
      <w:proofErr w:type="spellStart"/>
      <w:r w:rsidRPr="001545C6">
        <w:t>patterns</w:t>
      </w:r>
      <w:proofErr w:type="spellEnd"/>
      <w:r w:rsidRPr="001545C6">
        <w:t>-vaihtoehtoja JSON-tiedostoon, botista tulee entistä "viisaampi".</w:t>
      </w:r>
    </w:p>
    <w:p w14:paraId="3271DF1A" w14:textId="77777777" w:rsidR="001545C6" w:rsidRPr="001545C6" w:rsidRDefault="001545C6" w:rsidP="001545C6">
      <w:pPr>
        <w:numPr>
          <w:ilvl w:val="0"/>
          <w:numId w:val="14"/>
        </w:numPr>
        <w:tabs>
          <w:tab w:val="num" w:pos="720"/>
        </w:tabs>
        <w:jc w:val="both"/>
      </w:pPr>
      <w:r w:rsidRPr="001545C6">
        <w:t>Kuvien tuki: Mahdollisuus näyttää kuvia eri perunataudeista suoraan chat-ikkunassa.</w:t>
      </w:r>
    </w:p>
    <w:p w14:paraId="5588BAA4" w14:textId="77777777" w:rsidR="001545C6" w:rsidRPr="001545C6" w:rsidRDefault="001545C6" w:rsidP="001545C6">
      <w:pPr>
        <w:numPr>
          <w:ilvl w:val="0"/>
          <w:numId w:val="14"/>
        </w:numPr>
        <w:tabs>
          <w:tab w:val="num" w:pos="720"/>
        </w:tabs>
        <w:jc w:val="both"/>
      </w:pPr>
      <w:r w:rsidRPr="001545C6">
        <w:t xml:space="preserve">Web-versio: Sovelluksen kääntäminen Pythonista web-pohjaiseksi (esim. </w:t>
      </w:r>
      <w:proofErr w:type="spellStart"/>
      <w:r w:rsidRPr="001545C6">
        <w:t>Flask</w:t>
      </w:r>
      <w:proofErr w:type="spellEnd"/>
      <w:r w:rsidRPr="001545C6">
        <w:t xml:space="preserve"> tai Django), jotta se olisi helpommin saavutettavissa matkapuhelimella suoraan perunapellolta.</w:t>
      </w:r>
    </w:p>
    <w:p w14:paraId="485A8DF7" w14:textId="77777777" w:rsidR="00837678" w:rsidRDefault="001D3754">
      <w:pPr>
        <w:ind w:left="2552" w:hanging="2552"/>
        <w:jc w:val="both"/>
      </w:pPr>
      <w:r>
        <w:tab/>
      </w:r>
    </w:p>
    <w:p w14:paraId="3FFDE951" w14:textId="18C0B156" w:rsidR="001545C6" w:rsidRDefault="001545C6">
      <w:pPr>
        <w:ind w:left="2552" w:hanging="2552"/>
        <w:jc w:val="both"/>
      </w:pPr>
      <w:r>
        <w:t>6. Päätelmät</w:t>
      </w:r>
    </w:p>
    <w:p w14:paraId="03C657F4" w14:textId="399F9190" w:rsidR="001545C6" w:rsidRDefault="001545C6">
      <w:pPr>
        <w:ind w:left="2552" w:hanging="2552"/>
        <w:jc w:val="both"/>
      </w:pPr>
      <w:r>
        <w:tab/>
      </w:r>
      <w:r w:rsidR="00CF0FE4">
        <w:t xml:space="preserve">Chatbotin rakentaminen tekoälyä hyväksikäyttäen oli äärimmäisen helppoa. Ensimmäiseksi ongelmaksi osoittautui kuitenkin se, että tekoäly ehdotti </w:t>
      </w:r>
      <w:r w:rsidR="00ED270A">
        <w:t xml:space="preserve">ensimmäisenä vaihtoehtona </w:t>
      </w:r>
      <w:proofErr w:type="gramStart"/>
      <w:r w:rsidR="00ED270A">
        <w:t>mallia</w:t>
      </w:r>
      <w:proofErr w:type="gramEnd"/>
      <w:r w:rsidR="00ED270A">
        <w:t xml:space="preserve"> joka ei toiminut uusimmalla Pythonilla, jonka vuoksi päädyin seuraavana ratkaisuna tulleeseen NLTK-malliin. Sanojen tunnistaminen N-</w:t>
      </w:r>
      <w:proofErr w:type="spellStart"/>
      <w:r w:rsidR="00ED270A">
        <w:t>gram</w:t>
      </w:r>
      <w:proofErr w:type="spellEnd"/>
      <w:r w:rsidR="00F85EA1">
        <w:t xml:space="preserve"> mallilla toimi huomattavasti paremmin kuin </w:t>
      </w:r>
      <w:proofErr w:type="spellStart"/>
      <w:r w:rsidR="00F85EA1">
        <w:t>lemmaaminen</w:t>
      </w:r>
      <w:proofErr w:type="spellEnd"/>
      <w:r w:rsidR="00F85EA1">
        <w:t xml:space="preserve">, suomen kielen </w:t>
      </w:r>
      <w:proofErr w:type="gramStart"/>
      <w:r w:rsidR="00F85EA1">
        <w:t>haasteista johtuen</w:t>
      </w:r>
      <w:proofErr w:type="gramEnd"/>
      <w:r w:rsidR="00F85EA1">
        <w:t xml:space="preserve">. </w:t>
      </w:r>
      <w:proofErr w:type="spellStart"/>
      <w:r w:rsidR="00F85EA1">
        <w:t>Intents</w:t>
      </w:r>
      <w:proofErr w:type="spellEnd"/>
      <w:r w:rsidR="00F85EA1">
        <w:t xml:space="preserve"> </w:t>
      </w:r>
      <w:r w:rsidR="003838F8">
        <w:t>tiedosto on täysin tehty tekoälyllä, kun taas itse chatbotin pohja on tekoälyavusteisesti luotu.</w:t>
      </w:r>
    </w:p>
    <w:p w14:paraId="6A97F5C8" w14:textId="77777777" w:rsidR="002F404B" w:rsidRDefault="002F404B">
      <w:pPr>
        <w:ind w:left="2552" w:hanging="2552"/>
        <w:jc w:val="both"/>
      </w:pPr>
    </w:p>
    <w:p w14:paraId="02DF0BBC" w14:textId="57CD5380" w:rsidR="002F404B" w:rsidRDefault="002F404B">
      <w:pPr>
        <w:ind w:left="2552" w:hanging="2552"/>
        <w:jc w:val="both"/>
      </w:pPr>
      <w:r>
        <w:tab/>
        <w:t xml:space="preserve">Chatbotin rakentamiseen ja virheentestaukseen ei kuitenkaan uponnut liikoja aikaa. Ohjelma valmistui kuin itsestään, ja sain hyvän keskustelutiedoston luotua suoraan tekoälyn avulla. Vastaukset eivät ole kaikenkattavia tässä kohtaa, mutta en halunnut </w:t>
      </w:r>
      <w:proofErr w:type="spellStart"/>
      <w:r>
        <w:t>käyttääkkään</w:t>
      </w:r>
      <w:proofErr w:type="spellEnd"/>
      <w:r>
        <w:t xml:space="preserve"> niihin liikaa aikaa demo-sovellukseen.</w:t>
      </w:r>
    </w:p>
    <w:p w14:paraId="550517EB" w14:textId="77777777" w:rsidR="00837678" w:rsidRDefault="00837678">
      <w:pPr>
        <w:ind w:left="2552" w:hanging="2552"/>
        <w:jc w:val="both"/>
      </w:pPr>
    </w:p>
    <w:p w14:paraId="581F9E89" w14:textId="5282C486" w:rsidR="001D3754" w:rsidRPr="00FC7935" w:rsidRDefault="00982296" w:rsidP="00FC7935">
      <w:pPr>
        <w:ind w:left="2552" w:hanging="2552"/>
        <w:jc w:val="both"/>
        <w:rPr>
          <w:rFonts w:ascii="Bookman Old Style" w:hAnsi="Bookman Old Style"/>
          <w:b/>
          <w:i/>
          <w:sz w:val="32"/>
        </w:rPr>
      </w:pPr>
      <w:r>
        <w:rPr>
          <w:rFonts w:ascii="Bookman Old Style" w:hAnsi="Bookman Old Style"/>
          <w:b/>
          <w:i/>
          <w:sz w:val="32"/>
        </w:rPr>
        <w:tab/>
        <w:t>Marko Mäkinen</w:t>
      </w:r>
    </w:p>
    <w:sectPr w:rsidR="001D3754" w:rsidRPr="00FC7935" w:rsidSect="00DF1E07">
      <w:headerReference w:type="default" r:id="rId12"/>
      <w:pgSz w:w="11907" w:h="16840" w:code="9"/>
      <w:pgMar w:top="567" w:right="851" w:bottom="567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FD45" w14:textId="77777777" w:rsidR="00B02173" w:rsidRDefault="00B02173" w:rsidP="00CA3B67">
      <w:r>
        <w:separator/>
      </w:r>
    </w:p>
  </w:endnote>
  <w:endnote w:type="continuationSeparator" w:id="0">
    <w:p w14:paraId="54FCE0EE" w14:textId="77777777" w:rsidR="00B02173" w:rsidRDefault="00B02173" w:rsidP="00CA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E486F" w14:textId="77777777" w:rsidR="00B02173" w:rsidRDefault="00B02173" w:rsidP="00CA3B67">
      <w:r>
        <w:separator/>
      </w:r>
    </w:p>
  </w:footnote>
  <w:footnote w:type="continuationSeparator" w:id="0">
    <w:p w14:paraId="3B211FEA" w14:textId="77777777" w:rsidR="00B02173" w:rsidRDefault="00B02173" w:rsidP="00CA3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0AD6" w14:textId="1A8CBDB9" w:rsidR="00860311" w:rsidRDefault="00860311">
    <w:pPr>
      <w:pStyle w:val="Yltunniste"/>
    </w:pPr>
    <w:r>
      <w:t>Marko Mäkinen</w:t>
    </w:r>
    <w:r w:rsidR="00A6368D">
      <w:tab/>
    </w:r>
    <w:r w:rsidR="0061680C">
      <w:t>Tekoäly ja Bot-sovellukset</w:t>
    </w:r>
    <w:r w:rsidR="0063776E">
      <w:tab/>
    </w:r>
    <w:r w:rsidR="0061680C">
      <w:t>31</w:t>
    </w:r>
    <w:r w:rsidR="0063776E">
      <w:t>.0</w:t>
    </w:r>
    <w:r w:rsidR="0061680C">
      <w:t>3</w:t>
    </w:r>
    <w:r w:rsidR="0063776E">
      <w:t>.2026</w:t>
    </w:r>
    <w:r>
      <w:tab/>
    </w:r>
  </w:p>
  <w:p w14:paraId="48DFFD23" w14:textId="2AB20046" w:rsidR="00CA3B67" w:rsidRPr="00860311" w:rsidRDefault="00CA3B67" w:rsidP="00CA3B67">
    <w:pPr>
      <w:jc w:val="both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1E27"/>
    <w:multiLevelType w:val="multilevel"/>
    <w:tmpl w:val="F6C4839C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7E8B"/>
    <w:multiLevelType w:val="multilevel"/>
    <w:tmpl w:val="BAD40F10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71B4"/>
    <w:multiLevelType w:val="multilevel"/>
    <w:tmpl w:val="9BAE067C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25339"/>
    <w:multiLevelType w:val="multilevel"/>
    <w:tmpl w:val="E592D2D4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41C6"/>
    <w:multiLevelType w:val="multilevel"/>
    <w:tmpl w:val="23B6437A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83F0D"/>
    <w:multiLevelType w:val="hybridMultilevel"/>
    <w:tmpl w:val="C97E780E"/>
    <w:lvl w:ilvl="0" w:tplc="944231BE">
      <w:start w:val="1"/>
      <w:numFmt w:val="upperLetter"/>
      <w:lvlText w:val="%1."/>
      <w:lvlJc w:val="left"/>
      <w:pPr>
        <w:ind w:left="2912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3632" w:hanging="360"/>
      </w:pPr>
    </w:lvl>
    <w:lvl w:ilvl="2" w:tplc="040B001B" w:tentative="1">
      <w:start w:val="1"/>
      <w:numFmt w:val="lowerRoman"/>
      <w:lvlText w:val="%3."/>
      <w:lvlJc w:val="right"/>
      <w:pPr>
        <w:ind w:left="4352" w:hanging="180"/>
      </w:pPr>
    </w:lvl>
    <w:lvl w:ilvl="3" w:tplc="040B000F" w:tentative="1">
      <w:start w:val="1"/>
      <w:numFmt w:val="decimal"/>
      <w:lvlText w:val="%4."/>
      <w:lvlJc w:val="left"/>
      <w:pPr>
        <w:ind w:left="5072" w:hanging="360"/>
      </w:pPr>
    </w:lvl>
    <w:lvl w:ilvl="4" w:tplc="040B0019" w:tentative="1">
      <w:start w:val="1"/>
      <w:numFmt w:val="lowerLetter"/>
      <w:lvlText w:val="%5."/>
      <w:lvlJc w:val="left"/>
      <w:pPr>
        <w:ind w:left="5792" w:hanging="360"/>
      </w:pPr>
    </w:lvl>
    <w:lvl w:ilvl="5" w:tplc="040B001B" w:tentative="1">
      <w:start w:val="1"/>
      <w:numFmt w:val="lowerRoman"/>
      <w:lvlText w:val="%6."/>
      <w:lvlJc w:val="right"/>
      <w:pPr>
        <w:ind w:left="6512" w:hanging="180"/>
      </w:pPr>
    </w:lvl>
    <w:lvl w:ilvl="6" w:tplc="040B000F" w:tentative="1">
      <w:start w:val="1"/>
      <w:numFmt w:val="decimal"/>
      <w:lvlText w:val="%7."/>
      <w:lvlJc w:val="left"/>
      <w:pPr>
        <w:ind w:left="7232" w:hanging="360"/>
      </w:pPr>
    </w:lvl>
    <w:lvl w:ilvl="7" w:tplc="040B0019" w:tentative="1">
      <w:start w:val="1"/>
      <w:numFmt w:val="lowerLetter"/>
      <w:lvlText w:val="%8."/>
      <w:lvlJc w:val="left"/>
      <w:pPr>
        <w:ind w:left="7952" w:hanging="360"/>
      </w:pPr>
    </w:lvl>
    <w:lvl w:ilvl="8" w:tplc="040B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6" w15:restartNumberingAfterBreak="0">
    <w:nsid w:val="3C606FB1"/>
    <w:multiLevelType w:val="multilevel"/>
    <w:tmpl w:val="3CB2FF5C"/>
    <w:lvl w:ilvl="0">
      <w:start w:val="1"/>
      <w:numFmt w:val="decimal"/>
      <w:lvlText w:val="%1."/>
      <w:lvlJc w:val="left"/>
      <w:pPr>
        <w:tabs>
          <w:tab w:val="num" w:pos="2912"/>
        </w:tabs>
        <w:ind w:left="2912" w:hanging="360"/>
      </w:pPr>
    </w:lvl>
    <w:lvl w:ilvl="1" w:tentative="1">
      <w:start w:val="1"/>
      <w:numFmt w:val="decimal"/>
      <w:lvlText w:val="%2."/>
      <w:lvlJc w:val="left"/>
      <w:pPr>
        <w:tabs>
          <w:tab w:val="num" w:pos="3632"/>
        </w:tabs>
        <w:ind w:left="3632" w:hanging="360"/>
      </w:pPr>
    </w:lvl>
    <w:lvl w:ilvl="2" w:tentative="1">
      <w:start w:val="1"/>
      <w:numFmt w:val="decimal"/>
      <w:lvlText w:val="%3."/>
      <w:lvlJc w:val="left"/>
      <w:pPr>
        <w:tabs>
          <w:tab w:val="num" w:pos="4352"/>
        </w:tabs>
        <w:ind w:left="4352" w:hanging="360"/>
      </w:pPr>
    </w:lvl>
    <w:lvl w:ilvl="3" w:tentative="1">
      <w:start w:val="1"/>
      <w:numFmt w:val="decimal"/>
      <w:lvlText w:val="%4."/>
      <w:lvlJc w:val="left"/>
      <w:pPr>
        <w:tabs>
          <w:tab w:val="num" w:pos="5072"/>
        </w:tabs>
        <w:ind w:left="5072" w:hanging="360"/>
      </w:pPr>
    </w:lvl>
    <w:lvl w:ilvl="4" w:tentative="1">
      <w:start w:val="1"/>
      <w:numFmt w:val="decimal"/>
      <w:lvlText w:val="%5."/>
      <w:lvlJc w:val="left"/>
      <w:pPr>
        <w:tabs>
          <w:tab w:val="num" w:pos="5792"/>
        </w:tabs>
        <w:ind w:left="5792" w:hanging="360"/>
      </w:pPr>
    </w:lvl>
    <w:lvl w:ilvl="5" w:tentative="1">
      <w:start w:val="1"/>
      <w:numFmt w:val="decimal"/>
      <w:lvlText w:val="%6."/>
      <w:lvlJc w:val="left"/>
      <w:pPr>
        <w:tabs>
          <w:tab w:val="num" w:pos="6512"/>
        </w:tabs>
        <w:ind w:left="6512" w:hanging="360"/>
      </w:pPr>
    </w:lvl>
    <w:lvl w:ilvl="6" w:tentative="1">
      <w:start w:val="1"/>
      <w:numFmt w:val="decimal"/>
      <w:lvlText w:val="%7."/>
      <w:lvlJc w:val="left"/>
      <w:pPr>
        <w:tabs>
          <w:tab w:val="num" w:pos="7232"/>
        </w:tabs>
        <w:ind w:left="7232" w:hanging="360"/>
      </w:pPr>
    </w:lvl>
    <w:lvl w:ilvl="7" w:tentative="1">
      <w:start w:val="1"/>
      <w:numFmt w:val="decimal"/>
      <w:lvlText w:val="%8."/>
      <w:lvlJc w:val="left"/>
      <w:pPr>
        <w:tabs>
          <w:tab w:val="num" w:pos="7952"/>
        </w:tabs>
        <w:ind w:left="7952" w:hanging="360"/>
      </w:pPr>
    </w:lvl>
    <w:lvl w:ilvl="8" w:tentative="1">
      <w:start w:val="1"/>
      <w:numFmt w:val="decimal"/>
      <w:lvlText w:val="%9."/>
      <w:lvlJc w:val="left"/>
      <w:pPr>
        <w:tabs>
          <w:tab w:val="num" w:pos="8672"/>
        </w:tabs>
        <w:ind w:left="8672" w:hanging="360"/>
      </w:pPr>
    </w:lvl>
  </w:abstractNum>
  <w:abstractNum w:abstractNumId="7" w15:restartNumberingAfterBreak="0">
    <w:nsid w:val="3D1173DF"/>
    <w:multiLevelType w:val="multilevel"/>
    <w:tmpl w:val="0660EB10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463FA"/>
    <w:multiLevelType w:val="hybridMultilevel"/>
    <w:tmpl w:val="D3D0773A"/>
    <w:lvl w:ilvl="0" w:tplc="7DB62C6E">
      <w:start w:val="1"/>
      <w:numFmt w:val="decimal"/>
      <w:lvlText w:val="%1)"/>
      <w:lvlJc w:val="left"/>
      <w:pPr>
        <w:tabs>
          <w:tab w:val="num" w:pos="2910"/>
        </w:tabs>
        <w:ind w:left="291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3630"/>
        </w:tabs>
        <w:ind w:left="363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4350"/>
        </w:tabs>
        <w:ind w:left="435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5070"/>
        </w:tabs>
        <w:ind w:left="507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5790"/>
        </w:tabs>
        <w:ind w:left="579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6510"/>
        </w:tabs>
        <w:ind w:left="651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7230"/>
        </w:tabs>
        <w:ind w:left="723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7950"/>
        </w:tabs>
        <w:ind w:left="795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8670"/>
        </w:tabs>
        <w:ind w:left="8670" w:hanging="180"/>
      </w:pPr>
    </w:lvl>
  </w:abstractNum>
  <w:abstractNum w:abstractNumId="9" w15:restartNumberingAfterBreak="0">
    <w:nsid w:val="59AA1803"/>
    <w:multiLevelType w:val="multilevel"/>
    <w:tmpl w:val="B1E88FC8"/>
    <w:lvl w:ilvl="0">
      <w:start w:val="1"/>
      <w:numFmt w:val="decimal"/>
      <w:lvlText w:val="%1."/>
      <w:lvlJc w:val="left"/>
      <w:pPr>
        <w:tabs>
          <w:tab w:val="num" w:pos="2912"/>
        </w:tabs>
        <w:ind w:left="2912" w:hanging="360"/>
      </w:pPr>
    </w:lvl>
    <w:lvl w:ilvl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352"/>
        </w:tabs>
        <w:ind w:left="4352" w:hanging="360"/>
      </w:pPr>
    </w:lvl>
    <w:lvl w:ilvl="3" w:tentative="1">
      <w:start w:val="1"/>
      <w:numFmt w:val="decimal"/>
      <w:lvlText w:val="%4."/>
      <w:lvlJc w:val="left"/>
      <w:pPr>
        <w:tabs>
          <w:tab w:val="num" w:pos="5072"/>
        </w:tabs>
        <w:ind w:left="5072" w:hanging="360"/>
      </w:pPr>
    </w:lvl>
    <w:lvl w:ilvl="4" w:tentative="1">
      <w:start w:val="1"/>
      <w:numFmt w:val="decimal"/>
      <w:lvlText w:val="%5."/>
      <w:lvlJc w:val="left"/>
      <w:pPr>
        <w:tabs>
          <w:tab w:val="num" w:pos="5792"/>
        </w:tabs>
        <w:ind w:left="5792" w:hanging="360"/>
      </w:pPr>
    </w:lvl>
    <w:lvl w:ilvl="5" w:tentative="1">
      <w:start w:val="1"/>
      <w:numFmt w:val="decimal"/>
      <w:lvlText w:val="%6."/>
      <w:lvlJc w:val="left"/>
      <w:pPr>
        <w:tabs>
          <w:tab w:val="num" w:pos="6512"/>
        </w:tabs>
        <w:ind w:left="6512" w:hanging="360"/>
      </w:pPr>
    </w:lvl>
    <w:lvl w:ilvl="6" w:tentative="1">
      <w:start w:val="1"/>
      <w:numFmt w:val="decimal"/>
      <w:lvlText w:val="%7."/>
      <w:lvlJc w:val="left"/>
      <w:pPr>
        <w:tabs>
          <w:tab w:val="num" w:pos="7232"/>
        </w:tabs>
        <w:ind w:left="7232" w:hanging="360"/>
      </w:pPr>
    </w:lvl>
    <w:lvl w:ilvl="7" w:tentative="1">
      <w:start w:val="1"/>
      <w:numFmt w:val="decimal"/>
      <w:lvlText w:val="%8."/>
      <w:lvlJc w:val="left"/>
      <w:pPr>
        <w:tabs>
          <w:tab w:val="num" w:pos="7952"/>
        </w:tabs>
        <w:ind w:left="7952" w:hanging="360"/>
      </w:pPr>
    </w:lvl>
    <w:lvl w:ilvl="8" w:tentative="1">
      <w:start w:val="1"/>
      <w:numFmt w:val="decimal"/>
      <w:lvlText w:val="%9."/>
      <w:lvlJc w:val="left"/>
      <w:pPr>
        <w:tabs>
          <w:tab w:val="num" w:pos="8672"/>
        </w:tabs>
        <w:ind w:left="8672" w:hanging="360"/>
      </w:pPr>
    </w:lvl>
  </w:abstractNum>
  <w:abstractNum w:abstractNumId="10" w15:restartNumberingAfterBreak="0">
    <w:nsid w:val="6005581F"/>
    <w:multiLevelType w:val="multilevel"/>
    <w:tmpl w:val="BC8E40A8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606BF"/>
    <w:multiLevelType w:val="multilevel"/>
    <w:tmpl w:val="DA36DF2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F1E55"/>
    <w:multiLevelType w:val="multilevel"/>
    <w:tmpl w:val="A69E93E0"/>
    <w:lvl w:ilvl="0">
      <w:start w:val="1"/>
      <w:numFmt w:val="decimal"/>
      <w:lvlText w:val="%1."/>
      <w:lvlJc w:val="left"/>
      <w:pPr>
        <w:tabs>
          <w:tab w:val="num" w:pos="2912"/>
        </w:tabs>
        <w:ind w:left="2912" w:hanging="360"/>
      </w:pPr>
    </w:lvl>
    <w:lvl w:ilvl="1" w:tentative="1">
      <w:start w:val="1"/>
      <w:numFmt w:val="decimal"/>
      <w:lvlText w:val="%2."/>
      <w:lvlJc w:val="left"/>
      <w:pPr>
        <w:tabs>
          <w:tab w:val="num" w:pos="3632"/>
        </w:tabs>
        <w:ind w:left="3632" w:hanging="360"/>
      </w:pPr>
    </w:lvl>
    <w:lvl w:ilvl="2" w:tentative="1">
      <w:start w:val="1"/>
      <w:numFmt w:val="decimal"/>
      <w:lvlText w:val="%3."/>
      <w:lvlJc w:val="left"/>
      <w:pPr>
        <w:tabs>
          <w:tab w:val="num" w:pos="4352"/>
        </w:tabs>
        <w:ind w:left="4352" w:hanging="360"/>
      </w:pPr>
    </w:lvl>
    <w:lvl w:ilvl="3" w:tentative="1">
      <w:start w:val="1"/>
      <w:numFmt w:val="decimal"/>
      <w:lvlText w:val="%4."/>
      <w:lvlJc w:val="left"/>
      <w:pPr>
        <w:tabs>
          <w:tab w:val="num" w:pos="5072"/>
        </w:tabs>
        <w:ind w:left="5072" w:hanging="360"/>
      </w:pPr>
    </w:lvl>
    <w:lvl w:ilvl="4" w:tentative="1">
      <w:start w:val="1"/>
      <w:numFmt w:val="decimal"/>
      <w:lvlText w:val="%5."/>
      <w:lvlJc w:val="left"/>
      <w:pPr>
        <w:tabs>
          <w:tab w:val="num" w:pos="5792"/>
        </w:tabs>
        <w:ind w:left="5792" w:hanging="360"/>
      </w:pPr>
    </w:lvl>
    <w:lvl w:ilvl="5" w:tentative="1">
      <w:start w:val="1"/>
      <w:numFmt w:val="decimal"/>
      <w:lvlText w:val="%6."/>
      <w:lvlJc w:val="left"/>
      <w:pPr>
        <w:tabs>
          <w:tab w:val="num" w:pos="6512"/>
        </w:tabs>
        <w:ind w:left="6512" w:hanging="360"/>
      </w:pPr>
    </w:lvl>
    <w:lvl w:ilvl="6" w:tentative="1">
      <w:start w:val="1"/>
      <w:numFmt w:val="decimal"/>
      <w:lvlText w:val="%7."/>
      <w:lvlJc w:val="left"/>
      <w:pPr>
        <w:tabs>
          <w:tab w:val="num" w:pos="7232"/>
        </w:tabs>
        <w:ind w:left="7232" w:hanging="360"/>
      </w:pPr>
    </w:lvl>
    <w:lvl w:ilvl="7" w:tentative="1">
      <w:start w:val="1"/>
      <w:numFmt w:val="decimal"/>
      <w:lvlText w:val="%8."/>
      <w:lvlJc w:val="left"/>
      <w:pPr>
        <w:tabs>
          <w:tab w:val="num" w:pos="7952"/>
        </w:tabs>
        <w:ind w:left="7952" w:hanging="360"/>
      </w:pPr>
    </w:lvl>
    <w:lvl w:ilvl="8" w:tentative="1">
      <w:start w:val="1"/>
      <w:numFmt w:val="decimal"/>
      <w:lvlText w:val="%9."/>
      <w:lvlJc w:val="left"/>
      <w:pPr>
        <w:tabs>
          <w:tab w:val="num" w:pos="8672"/>
        </w:tabs>
        <w:ind w:left="8672" w:hanging="360"/>
      </w:pPr>
    </w:lvl>
  </w:abstractNum>
  <w:abstractNum w:abstractNumId="13" w15:restartNumberingAfterBreak="0">
    <w:nsid w:val="75D67747"/>
    <w:multiLevelType w:val="multilevel"/>
    <w:tmpl w:val="62305DDC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num w:numId="1" w16cid:durableId="1211572124">
    <w:abstractNumId w:val="8"/>
  </w:num>
  <w:num w:numId="2" w16cid:durableId="1843426728">
    <w:abstractNumId w:val="10"/>
  </w:num>
  <w:num w:numId="3" w16cid:durableId="326905334">
    <w:abstractNumId w:val="2"/>
  </w:num>
  <w:num w:numId="4" w16cid:durableId="774322263">
    <w:abstractNumId w:val="0"/>
  </w:num>
  <w:num w:numId="5" w16cid:durableId="66347418">
    <w:abstractNumId w:val="4"/>
  </w:num>
  <w:num w:numId="6" w16cid:durableId="1659961725">
    <w:abstractNumId w:val="3"/>
  </w:num>
  <w:num w:numId="7" w16cid:durableId="755245436">
    <w:abstractNumId w:val="5"/>
  </w:num>
  <w:num w:numId="8" w16cid:durableId="990787788">
    <w:abstractNumId w:val="11"/>
  </w:num>
  <w:num w:numId="9" w16cid:durableId="180630910">
    <w:abstractNumId w:val="6"/>
  </w:num>
  <w:num w:numId="10" w16cid:durableId="1226379371">
    <w:abstractNumId w:val="9"/>
  </w:num>
  <w:num w:numId="11" w16cid:durableId="322705145">
    <w:abstractNumId w:val="1"/>
  </w:num>
  <w:num w:numId="12" w16cid:durableId="605894040">
    <w:abstractNumId w:val="13"/>
  </w:num>
  <w:num w:numId="13" w16cid:durableId="623734520">
    <w:abstractNumId w:val="7"/>
  </w:num>
  <w:num w:numId="14" w16cid:durableId="1051073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22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1B5"/>
    <w:rsid w:val="00017C40"/>
    <w:rsid w:val="000A173A"/>
    <w:rsid w:val="001545C6"/>
    <w:rsid w:val="0019674E"/>
    <w:rsid w:val="001C1915"/>
    <w:rsid w:val="001C1942"/>
    <w:rsid w:val="001D3754"/>
    <w:rsid w:val="001D6DFD"/>
    <w:rsid w:val="00200AB5"/>
    <w:rsid w:val="00212624"/>
    <w:rsid w:val="00244AF3"/>
    <w:rsid w:val="00255746"/>
    <w:rsid w:val="002A6B5E"/>
    <w:rsid w:val="002B0FB8"/>
    <w:rsid w:val="002F404B"/>
    <w:rsid w:val="003616BD"/>
    <w:rsid w:val="003838F8"/>
    <w:rsid w:val="003D4F6A"/>
    <w:rsid w:val="003D5761"/>
    <w:rsid w:val="00452AE2"/>
    <w:rsid w:val="004708D5"/>
    <w:rsid w:val="004C3AD4"/>
    <w:rsid w:val="00520F94"/>
    <w:rsid w:val="005D5C83"/>
    <w:rsid w:val="005F4DC8"/>
    <w:rsid w:val="005F71F5"/>
    <w:rsid w:val="0061680C"/>
    <w:rsid w:val="006315B5"/>
    <w:rsid w:val="0063776E"/>
    <w:rsid w:val="00722301"/>
    <w:rsid w:val="007308BB"/>
    <w:rsid w:val="00773A98"/>
    <w:rsid w:val="0078141B"/>
    <w:rsid w:val="007B4B1B"/>
    <w:rsid w:val="007F18D2"/>
    <w:rsid w:val="00837678"/>
    <w:rsid w:val="00860311"/>
    <w:rsid w:val="00872823"/>
    <w:rsid w:val="008C7B5B"/>
    <w:rsid w:val="008D226F"/>
    <w:rsid w:val="00927BF7"/>
    <w:rsid w:val="0095613F"/>
    <w:rsid w:val="00982296"/>
    <w:rsid w:val="009E0D49"/>
    <w:rsid w:val="00A117D8"/>
    <w:rsid w:val="00A501B5"/>
    <w:rsid w:val="00A6368D"/>
    <w:rsid w:val="00A8635C"/>
    <w:rsid w:val="00B02173"/>
    <w:rsid w:val="00B3642B"/>
    <w:rsid w:val="00B8282C"/>
    <w:rsid w:val="00BD7D3A"/>
    <w:rsid w:val="00BF3358"/>
    <w:rsid w:val="00CA2F71"/>
    <w:rsid w:val="00CA3B67"/>
    <w:rsid w:val="00CF0FE4"/>
    <w:rsid w:val="00D37D3A"/>
    <w:rsid w:val="00DF1E07"/>
    <w:rsid w:val="00DF2262"/>
    <w:rsid w:val="00E214AA"/>
    <w:rsid w:val="00E74C15"/>
    <w:rsid w:val="00E84B0B"/>
    <w:rsid w:val="00EB6185"/>
    <w:rsid w:val="00ED270A"/>
    <w:rsid w:val="00F11BD4"/>
    <w:rsid w:val="00F160FE"/>
    <w:rsid w:val="00F85EA1"/>
    <w:rsid w:val="00F93985"/>
    <w:rsid w:val="00FB30AD"/>
    <w:rsid w:val="00FC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10F7395"/>
  <w15:chartTrackingRefBased/>
  <w15:docId w15:val="{4D3FB9B9-4C6E-4878-8671-B51778DF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sid w:val="00D37D3A"/>
    <w:rPr>
      <w:rFonts w:ascii="Arial" w:hAnsi="Arial"/>
      <w:sz w:val="24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Sisennettyleipteksti">
    <w:name w:val="Body Text Indent"/>
    <w:basedOn w:val="Normaali"/>
    <w:pPr>
      <w:ind w:left="2552" w:hanging="2552"/>
      <w:jc w:val="both"/>
    </w:pPr>
  </w:style>
  <w:style w:type="paragraph" w:styleId="Yltunniste">
    <w:name w:val="header"/>
    <w:basedOn w:val="Normaali"/>
    <w:link w:val="YltunnisteChar"/>
    <w:uiPriority w:val="99"/>
    <w:rsid w:val="00CA3B67"/>
    <w:pPr>
      <w:tabs>
        <w:tab w:val="center" w:pos="4513"/>
        <w:tab w:val="right" w:pos="9026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CA3B67"/>
  </w:style>
  <w:style w:type="paragraph" w:styleId="Alatunniste">
    <w:name w:val="footer"/>
    <w:basedOn w:val="Normaali"/>
    <w:link w:val="AlatunnisteChar"/>
    <w:rsid w:val="00CA3B67"/>
    <w:pPr>
      <w:tabs>
        <w:tab w:val="center" w:pos="4513"/>
        <w:tab w:val="right" w:pos="9026"/>
      </w:tabs>
    </w:pPr>
  </w:style>
  <w:style w:type="character" w:customStyle="1" w:styleId="AlatunnisteChar">
    <w:name w:val="Alatunniste Char"/>
    <w:basedOn w:val="Kappaleenoletusfontti"/>
    <w:link w:val="Alatunniste"/>
    <w:rsid w:val="00CA3B67"/>
  </w:style>
  <w:style w:type="paragraph" w:styleId="Luettelokappale">
    <w:name w:val="List Paragraph"/>
    <w:basedOn w:val="Normaali"/>
    <w:uiPriority w:val="34"/>
    <w:qFormat/>
    <w:rsid w:val="00FC7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&#228;iviPylv&#228;n&#228;inen\OneDrive%20-%20Sulava%20Oy\Koulutus\Lapin%20AMK\Lapin%20AMK%20raportti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>
  <LongProp xmlns="" name="TaxCatchAll"><![CDATA[101;#Opetuksen kehittämispalvelut|82c3415f-1b20-4cbb-b596-126e05089d65;#389;#Asiakirjamalli|525998ad-2b30-44e1-ae29-dfe39d5ba2c7;#147;#Raportti|18240579-6d7e-487f-bfdf-a254ddf30dc9;#4;#Ohje|16b2cbf6-3eb9-49ee-8022-cae14a0c8619;#36;#Opintopalvelut|bd0080ee-fe80-4e20-96ba-da06028f71ca;#1;#Sisäinen|b3a74b7e-9e96-403f-abd6-05b4f73eab2c]]></LongProp>
</Long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ti_RoutingExistingProperties xmlns="e26dbc25-c664-47be-8c60-4c7e7c14f9f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0EA2003B99C9C4D84CA061FA3FA85CA" ma:contentTypeVersion="2" ma:contentTypeDescription="Luo uusi asiakirja." ma:contentTypeScope="" ma:versionID="f05aeece6fb0a6cb0cbdb0514fa67a24">
  <xsd:schema xmlns:xsd="http://www.w3.org/2001/XMLSchema" xmlns:xs="http://www.w3.org/2001/XMLSchema" xmlns:p="http://schemas.microsoft.com/office/2006/metadata/properties" xmlns:ns2="e26dbc25-c664-47be-8c60-4c7e7c14f9f4" targetNamespace="http://schemas.microsoft.com/office/2006/metadata/properties" ma:root="true" ma:fieldsID="6ec5d3f023d8d722b7ab91a52dbbc9e4" ns2:_="">
    <xsd:import namespace="e26dbc25-c664-47be-8c60-4c7e7c14f9f4"/>
    <xsd:element name="properties">
      <xsd:complexType>
        <xsd:sequence>
          <xsd:element name="documentManagement">
            <xsd:complexType>
              <xsd:all>
                <xsd:element ref="ns2:_vti_RoutingExisting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dbc25-c664-47be-8c60-4c7e7c14f9f4" elementFormDefault="qualified">
    <xsd:import namespace="http://schemas.microsoft.com/office/2006/documentManagement/types"/>
    <xsd:import namespace="http://schemas.microsoft.com/office/infopath/2007/PartnerControls"/>
    <xsd:element name="_vti_RoutingExistingProperties" ma:index="8" nillable="true" ma:displayName="Alkuperäiset ominaisuudet" ma:hidden="true" ma:internalName="_vti_RoutingExistingPropertie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DropOffZoneRoutingForm</Edit>
  <New>DocumentLibraryForm</New>
</FormTemplates>
</file>

<file path=customXml/itemProps1.xml><?xml version="1.0" encoding="utf-8"?>
<ds:datastoreItem xmlns:ds="http://schemas.openxmlformats.org/officeDocument/2006/customXml" ds:itemID="{1D6F4A34-3931-4E85-9A16-5260E2C6EC53}">
  <ds:schemaRefs>
    <ds:schemaRef ds:uri="http://schemas.microsoft.com/office/2006/metadata/longProperties"/>
    <ds:schemaRef ds:uri=""/>
  </ds:schemaRefs>
</ds:datastoreItem>
</file>

<file path=customXml/itemProps2.xml><?xml version="1.0" encoding="utf-8"?>
<ds:datastoreItem xmlns:ds="http://schemas.openxmlformats.org/officeDocument/2006/customXml" ds:itemID="{11CC8B6F-C172-4CBE-9B38-88C9BA2B21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3A29B9-44B3-4703-9B4F-20CBE5A3CF6C}">
  <ds:schemaRefs>
    <ds:schemaRef ds:uri="http://schemas.microsoft.com/office/2006/metadata/properties"/>
    <ds:schemaRef ds:uri="http://schemas.microsoft.com/office/infopath/2007/PartnerControls"/>
    <ds:schemaRef ds:uri="e26dbc25-c664-47be-8c60-4c7e7c14f9f4"/>
  </ds:schemaRefs>
</ds:datastoreItem>
</file>

<file path=customXml/itemProps4.xml><?xml version="1.0" encoding="utf-8"?>
<ds:datastoreItem xmlns:ds="http://schemas.openxmlformats.org/officeDocument/2006/customXml" ds:itemID="{6234F223-0309-460B-B1CC-9698AFD95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6dbc25-c664-47be-8c60-4c7e7c14f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231E54F-FAF5-409B-970F-CFA7FD384A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c60a66f-0a8d-446e-9ac0-836a00d84542}" enabled="0" method="" siteId="{4c60a66f-0a8d-446e-9ac0-836a00d8454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Lapin AMK raportti</Template>
  <TotalTime>0</TotalTime>
  <Pages>2</Pages>
  <Words>424</Words>
  <Characters>3442</Characters>
  <Application>Microsoft Office Word</Application>
  <DocSecurity>0</DocSecurity>
  <Lines>28</Lines>
  <Paragraphs>7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Lapin AMK raportti</vt:lpstr>
      <vt:lpstr>Asiakirjamallit - Raportti</vt:lpstr>
    </vt:vector>
  </TitlesOfParts>
  <Company>Ramk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Lapin AMK raportti</dc:title>
  <dc:subject/>
  <dc:creator>Oma Nimi</dc:creator>
  <cp:keywords>Raportti; Asiakirjamalli</cp:keywords>
  <cp:lastModifiedBy>Marko Mäkinen</cp:lastModifiedBy>
  <cp:revision>2</cp:revision>
  <cp:lastPrinted>2001-01-27T08:24:00Z</cp:lastPrinted>
  <dcterms:created xsi:type="dcterms:W3CDTF">2026-03-31T10:54:00Z</dcterms:created>
  <dcterms:modified xsi:type="dcterms:W3CDTF">2026-03-31T10:54:00Z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ksikkö">
    <vt:lpwstr/>
  </property>
  <property fmtid="{D5CDD505-2E9C-101B-9397-08002B2CF9AE}" pid="3" name="Asiakirjatyypin tarkennus">
    <vt:lpwstr/>
  </property>
  <property fmtid="{D5CDD505-2E9C-101B-9397-08002B2CF9AE}" pid="4" name="Lisätieto">
    <vt:lpwstr/>
  </property>
  <property fmtid="{D5CDD505-2E9C-101B-9397-08002B2CF9AE}" pid="5" name="Aliprosessi">
    <vt:lpwstr/>
  </property>
  <property fmtid="{D5CDD505-2E9C-101B-9397-08002B2CF9AE}" pid="6" name="Näyttö">
    <vt:lpwstr>0</vt:lpwstr>
  </property>
  <property fmtid="{D5CDD505-2E9C-101B-9397-08002B2CF9AE}" pid="7" name="Asiakirjatyyppi">
    <vt:lpwstr/>
  </property>
  <property fmtid="{D5CDD505-2E9C-101B-9397-08002B2CF9AE}" pid="8" name="Asialuokitus">
    <vt:lpwstr/>
  </property>
  <property fmtid="{D5CDD505-2E9C-101B-9397-08002B2CF9AE}" pid="9" name="Salainen">
    <vt:lpwstr>Sisäinen</vt:lpwstr>
  </property>
  <property fmtid="{D5CDD505-2E9C-101B-9397-08002B2CF9AE}" pid="10" name="Tulosalue">
    <vt:lpwstr>Rovaniemen ammattikorkeakoulu (RAMK)</vt:lpwstr>
  </property>
  <property fmtid="{D5CDD505-2E9C-101B-9397-08002B2CF9AE}" pid="11" name="ContentType">
    <vt:lpwstr>Dokumentti</vt:lpwstr>
  </property>
  <property fmtid="{D5CDD505-2E9C-101B-9397-08002B2CF9AE}" pid="12" name="Toimielin / tiimi / ryhmä">
    <vt:lpwstr/>
  </property>
  <property fmtid="{D5CDD505-2E9C-101B-9397-08002B2CF9AE}" pid="13" name="Arkistonumero">
    <vt:lpwstr/>
  </property>
  <property fmtid="{D5CDD505-2E9C-101B-9397-08002B2CF9AE}" pid="14" name="Pääprosessi">
    <vt:lpwstr/>
  </property>
  <property fmtid="{D5CDD505-2E9C-101B-9397-08002B2CF9AE}" pid="15" name="Auditointikohde">
    <vt:lpwstr/>
  </property>
  <property fmtid="{D5CDD505-2E9C-101B-9397-08002B2CF9AE}" pid="16" name="display_urn:schemas-microsoft-com:office:office#Editor">
    <vt:lpwstr>Lääperi Janne</vt:lpwstr>
  </property>
  <property fmtid="{D5CDD505-2E9C-101B-9397-08002B2CF9AE}" pid="17" name="xd_Signature">
    <vt:lpwstr/>
  </property>
  <property fmtid="{D5CDD505-2E9C-101B-9397-08002B2CF9AE}" pid="18" name="TemplateUrl">
    <vt:lpwstr/>
  </property>
  <property fmtid="{D5CDD505-2E9C-101B-9397-08002B2CF9AE}" pid="19" name="xd_ProgID">
    <vt:lpwstr/>
  </property>
  <property fmtid="{D5CDD505-2E9C-101B-9397-08002B2CF9AE}" pid="20" name="display_urn:schemas-microsoft-com:office:office#Author">
    <vt:lpwstr>Lääperi Janne</vt:lpwstr>
  </property>
  <property fmtid="{D5CDD505-2E9C-101B-9397-08002B2CF9AE}" pid="21" name="ContentTypeId">
    <vt:lpwstr>0x01010030EA2003B99C9C4D84CA061FA3FA85CA</vt:lpwstr>
  </property>
  <property fmtid="{D5CDD505-2E9C-101B-9397-08002B2CF9AE}" pid="22" name="NÃ¤yttÃ¶">
    <vt:lpwstr>0</vt:lpwstr>
  </property>
  <property fmtid="{D5CDD505-2E9C-101B-9397-08002B2CF9AE}" pid="23" name="_DCDateModified">
    <vt:lpwstr/>
  </property>
  <property fmtid="{D5CDD505-2E9C-101B-9397-08002B2CF9AE}" pid="24" name="k39a3699a6f640b8ad76fc6575d2c2a2">
    <vt:lpwstr>Sisäinen|b3a74b7e-9e96-403f-abd6-05b4f73eab2c</vt:lpwstr>
  </property>
  <property fmtid="{D5CDD505-2E9C-101B-9397-08002B2CF9AE}" pid="25" name="TaxCatchAll">
    <vt:lpwstr>101;#Opetuksen kehittämispalvelut|82c3415f-1b20-4cbb-b596-126e05089d65;#389;#Asiakirjamalli|525998ad-2b30-44e1-ae29-dfe39d5ba2c7;#147;#Raportti|18240579-6d7e-487f-bfdf-a254ddf30dc9;#4;#Ohje|16b2cbf6-3eb9-49ee-8022-cae14a0c8619;#36;#Opintopalvelut|bd0080ee</vt:lpwstr>
  </property>
  <property fmtid="{D5CDD505-2E9C-101B-9397-08002B2CF9AE}" pid="26" name="Asiakirjan tyyppi">
    <vt:lpwstr>4;#Ohje|16b2cbf6-3eb9-49ee-8022-cae14a0c8619</vt:lpwstr>
  </property>
  <property fmtid="{D5CDD505-2E9C-101B-9397-08002B2CF9AE}" pid="27" name="n844621cb6804e569320647c5b3660bf">
    <vt:lpwstr>Opetuksen kehittämispalvelut|82c3415f-1b20-4cbb-b596-126e05089d65</vt:lpwstr>
  </property>
  <property fmtid="{D5CDD505-2E9C-101B-9397-08002B2CF9AE}" pid="28" name="TaxKeywordTaxHTField">
    <vt:lpwstr>Asiakirjamalli|525998ad-2b30-44e1-ae29-dfe39d5ba2c7;Raportti|18240579-6d7e-487f-bfdf-a254ddf30dc9</vt:lpwstr>
  </property>
  <property fmtid="{D5CDD505-2E9C-101B-9397-08002B2CF9AE}" pid="29" name="TaxKeyword">
    <vt:lpwstr>389;#Asiakirjamalli|525998ad-2b30-44e1-ae29-dfe39d5ba2c7;#147;#Raportti|18240579-6d7e-487f-bfdf-a254ddf30dc9</vt:lpwstr>
  </property>
  <property fmtid="{D5CDD505-2E9C-101B-9397-08002B2CF9AE}" pid="30" name="Julkisuus">
    <vt:lpwstr>1;#Sisäinen|b3a74b7e-9e96-403f-abd6-05b4f73eab2c</vt:lpwstr>
  </property>
  <property fmtid="{D5CDD505-2E9C-101B-9397-08002B2CF9AE}" pid="31" name="hc4f9cde2bc54aa790b43a7cb5bcc0c5">
    <vt:lpwstr>Opintopalvelut|bd0080ee-fe80-4e20-96ba-da06028f71ca</vt:lpwstr>
  </property>
  <property fmtid="{D5CDD505-2E9C-101B-9397-08002B2CF9AE}" pid="32" name="ndfc648a0a884277b23c4d05ebe9d4e5">
    <vt:lpwstr>Ohje|16b2cbf6-3eb9-49ee-8022-cae14a0c8619</vt:lpwstr>
  </property>
  <property fmtid="{D5CDD505-2E9C-101B-9397-08002B2CF9AE}" pid="33" name="Työyksikkö">
    <vt:lpwstr>3347;#Opetuksen kehittäminen|192a4187-136b-4d21-a2a7-aecb553b8ed7</vt:lpwstr>
  </property>
  <property fmtid="{D5CDD505-2E9C-101B-9397-08002B2CF9AE}" pid="34" name="Order">
    <vt:r8>2600</vt:r8>
  </property>
  <property fmtid="{D5CDD505-2E9C-101B-9397-08002B2CF9AE}" pid="35" name="Tulosyksikk_x00f6_">
    <vt:lpwstr/>
  </property>
  <property fmtid="{D5CDD505-2E9C-101B-9397-08002B2CF9AE}" pid="36" name="Tulosyksikkö">
    <vt:lpwstr/>
  </property>
</Properties>
</file>